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6ECA2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142240</wp:posOffset>
                </wp:positionV>
                <wp:extent cx="7606665" cy="10673080"/>
                <wp:effectExtent l="0" t="0" r="0" b="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 scaled="0"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4pt;margin-top:11.2pt;height:840.4pt;width:598.95pt;z-index:-251651072;mso-width-relative:page;mso-height-relative:page;" fillcolor="#FFFFFF" filled="t" stroked="f" coordsize="21600,21600" o:gfxdata="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uGHLoNkAAAAJAQAADwAAAAAAAAABACAAAAAi&#10;AAAAZHJzL2Rvd25yZXYueG1sUEsBAhQAFAAAAAgAh07iQIl8KAsJAgAAFwQAAA4AAAAAAAAAAQAg&#10;AAAAKAEAAGRycy9lMm9Eb2MueG1sUEsFBgAAAAAGAAYAWQEAAKM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70528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7F4DE4A6">
      <w:pPr>
        <w:adjustRightInd w:val="0"/>
        <w:snapToGrid w:val="0"/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6061710</wp:posOffset>
            </wp:positionH>
            <wp:positionV relativeFrom="paragraph">
              <wp:posOffset>107315</wp:posOffset>
            </wp:positionV>
            <wp:extent cx="937895" cy="1313815"/>
            <wp:effectExtent l="0" t="0" r="0" b="635"/>
            <wp:wrapNone/>
            <wp:docPr id="10" name="图片 10" descr="deeb5cd569a9a6e1a73dda3ad96f4f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eeb5cd569a9a6e1a73dda3ad96f4f7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8151" cy="1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9B42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6DD817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北京科技大学</w:t>
                            </w:r>
                          </w:p>
                          <w:p w14:paraId="4F07D6ED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15836561562</w:t>
                            </w:r>
                          </w:p>
                          <w:p w14:paraId="7ACD2380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1218740205@qq.com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83.25pt;width:168.5pt;z-index:251668480;mso-width-relative:page;mso-height-relative:page;" filled="f" stroked="f" coordsize="21600,21600" o:gfxdata="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j5xW3XAAAACgEAAA8AAAAAAAAAAQAgAAAAIgAAAGRycy9kb3ducmV2Lnht&#10;bFBLAQIUABQAAAAIAIdO4kDE3rMuwQEAAGc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66DD817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北京科技大学</w:t>
                      </w:r>
                    </w:p>
                    <w:p w14:paraId="4F07D6ED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15836561562</w:t>
                      </w:r>
                    </w:p>
                    <w:p w14:paraId="7ACD2380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1218740205@qq.com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50698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577358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陶 柏 霖</w:t>
                            </w:r>
                          </w:p>
                          <w:p w14:paraId="0DF0CBA4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 w14:paraId="69C10FCB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eastAsia="微软雅黑"/>
                                <w:b/>
                                <w:color w:val="323E4F"/>
                                <w:sz w:val="16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  <w:t>实习意向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  <w:t>机器人控制/具身智能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.05pt;margin-top:12.15pt;height:69.8pt;width:197.4pt;z-index:251666432;mso-width-relative:page;mso-height-relative:page;" filled="f" stroked="f" coordsize="21600,21600" o:gfxdata="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WwrwdgAAAAJAQAADwAAAAAAAAABACAAAAAiAAAAZHJz&#10;L2Rvd25yZXYueG1sUEsBAhQAFAAAAAgAh07iQBgIXMPLAQAAfw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8577358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陶 柏 霖</w:t>
                      </w:r>
                    </w:p>
                    <w:p w14:paraId="0DF0CBA4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69C10FCB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eastAsia="微软雅黑"/>
                          <w:b/>
                          <w:color w:val="323E4F"/>
                          <w:sz w:val="16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  <w:t>实习意向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  <w:t>机器人控制/具身智能</w:t>
                      </w:r>
                    </w:p>
                  </w:txbxContent>
                </v:textbox>
              </v:shape>
            </w:pict>
          </mc:Fallback>
        </mc:AlternateContent>
      </w:r>
    </w:p>
    <w:p w14:paraId="289051B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78720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RNrILW&#10;AAAACAEAAA8AAAAAAAAAAQAgAAAAIgAAAGRycy9kb3ducmV2LnhtbFBLAQIUABQAAAAIAIdO4kCu&#10;vhoE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14:paraId="439AEF3B">
      <w:pPr>
        <w:adjustRightInd w:val="0"/>
        <w:snapToGrid w:val="0"/>
      </w:pPr>
    </w:p>
    <w:p w14:paraId="29D894E9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3.75pt;margin-top:8.8pt;height:11.5pt;width:8.75pt;z-index:251679744;v-text-anchor:middle;mso-width-relative:page;mso-height-relative:page;" fillcolor="#323E4F" filled="t" stroked="f" coordsize="1978606,3092264" o:gfxdata="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SaLcONgAAAAJAQAADwAAAAAAAAABACAAAAAiAAAAZHJzL2Rvd25yZXYueG1sUEsBAhQAFAAAAAgA&#10;h07iQGoz/p+YBAAAqg0AAA4AAAAAAAAAAQAgAAAAJwEAAGRycy9lMm9Eb2MueG1sUEsFBgAAAAAG&#10;AAYAWQEAADE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4D56663">
      <w:pPr>
        <w:adjustRightInd w:val="0"/>
        <w:snapToGrid w:val="0"/>
      </w:pPr>
    </w:p>
    <w:p w14:paraId="39C5E990">
      <w:pPr>
        <w:adjustRightInd w:val="0"/>
        <w:snapToGrid w:val="0"/>
      </w:pPr>
    </w:p>
    <w:p w14:paraId="789E0E0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35pt;height:7.35pt;width:11.05pt;z-index:251680768;v-text-anchor:middle;mso-width-relative:page;mso-height-relative:page;" fillcolor="#323E4F" filled="t" stroked="f" coordsize="4974795,3320682" o:gfxdata="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9+AvNkA&#10;AAAIAQAADwAAAAAAAAABACAAAAAiAAAAZHJzL2Rvd25yZXYueG1sUEsBAhQAFAAAAAgAh07iQED1&#10;wHPJAgAAvAYAAA4AAAAAAAAAAQAgAAAAKAEAAGRycy9lMm9Eb2MueG1sUEsFBgAAAAAGAAYAWQEA&#10;AGM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628E19A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457835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70.15pt;margin-top:36.05pt;height:0pt;width:485.25pt;z-index:251671552;mso-width-relative:page;mso-height-relative:page;" filled="f" stroked="t" coordsize="21600,21600" o:gfxdata="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8zT0NcAAAAKAQAADwAAAAAAAAABACAAAAAi&#10;AAAAZHJzL2Rvd25yZXYueG1sUEsBAhQAFAAAAAgAh07iQAv6M+7SAQAAhwMAAA4AAAAAAAAAAQAg&#10;AAAAJgEAAGRycy9lMm9Eb2MueG1sUEsFBgAAAAAGAAYAWQEAAG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62230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A0E69A7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62.65pt;margin-top:4.9pt;height:37.15pt;width:99pt;z-index:251664384;mso-width-relative:page;mso-height-relative:page;" filled="f" stroked="f" coordsize="21600,21600" o:gfxdata="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J6OcrYAAAACAEAAA8AAAAAAAAAAQAgAAAAIgAAAGRycy9kb3ducmV2Lnht&#10;bFBLAQIUABQAAAAIAIdO4kBpdUDowAEAAGkDAAAOAAAAAAAAAAEAIAAAACcBAABkcnMvZTJvRG9j&#10;LnhtbFBLBQYAAAAABgAGAFkBAABZ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A0E69A7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147955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5pt;margin-top:11.65pt;height:25.5pt;width:25.5pt;z-index:251663360;mso-width-relative:page;mso-height-relative:page;" fillcolor="#323E4F" filled="t" stroked="f" coordsize="166,166" o:gfxdata="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Pd0IwvXAAAACAEAAA8AAAAAAAAAAQAgAAAAIgAAAGRycy9kb3ducmV2&#10;LnhtbFBLAQIUABQAAAAIAIdO4kB763/RjgcAAFsjAAAOAAAAAAAAAAEAIAAAACY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007A4115">
      <w:pPr>
        <w:adjustRightInd w:val="0"/>
        <w:snapToGrid w:val="0"/>
      </w:pPr>
    </w:p>
    <w:p w14:paraId="6D1F8550">
      <w:pPr>
        <w:adjustRightInd w:val="0"/>
        <w:snapToGrid w:val="0"/>
      </w:pPr>
    </w:p>
    <w:p w14:paraId="6D4A413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53340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C7401A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>2020.09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2024.07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中国矿业大学(211/双一流)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机器人工程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>本科生</w:t>
                            </w:r>
                          </w:p>
                          <w:p w14:paraId="74F2D1CD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自动控制原理、机器人学基础、人形机器人基础、传感器原理等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2.65pt;margin-top:4.2pt;height:69.35pt;width:543pt;z-index:251661312;mso-width-relative:page;mso-height-relative:page;" filled="f" stroked="f" coordsize="21600,21600" o:gfxdata="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X47x3tUAAAAJAQAADwAAAAAAAAABACAAAAAiAAAAZHJzL2Rv&#10;d25yZXYueG1sUEsBAhQAFAAAAAgAh07iQD8KZbrLAQAAgAMAAA4AAAAAAAAAAQAgAAAAJ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6C7401A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40" w:lineRule="atLeast"/>
                        <w:ind w:firstLine="403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>2020.09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2024.07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中国矿业大学(211/双一流)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机器人工程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>本科生</w:t>
                      </w:r>
                    </w:p>
                    <w:p w14:paraId="74F2D1CD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40" w:lineRule="atLeas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自动控制原理、机器人学基础、人形机器人基础、传感器原理等</w:t>
                      </w:r>
                    </w:p>
                  </w:txbxContent>
                </v:textbox>
              </v:shape>
            </w:pict>
          </mc:Fallback>
        </mc:AlternateContent>
      </w:r>
    </w:p>
    <w:p w14:paraId="54B53A7E">
      <w:pPr>
        <w:adjustRightInd w:val="0"/>
        <w:snapToGrid w:val="0"/>
      </w:pPr>
    </w:p>
    <w:p w14:paraId="4791C751">
      <w:pPr>
        <w:adjustRightInd w:val="0"/>
        <w:snapToGrid w:val="0"/>
      </w:pPr>
    </w:p>
    <w:p w14:paraId="3E985C92">
      <w:pPr>
        <w:adjustRightInd w:val="0"/>
        <w:snapToGrid w:val="0"/>
      </w:pPr>
    </w:p>
    <w:p w14:paraId="76242753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13335</wp:posOffset>
                </wp:positionV>
                <wp:extent cx="6896100" cy="880745"/>
                <wp:effectExtent l="0" t="0" r="0" b="0"/>
                <wp:wrapNone/>
                <wp:docPr id="2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99CEA1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>2024.09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至今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北京科技大学(211/双一流)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控制科学与工程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"/>
                                <w:szCs w:val="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0"/>
                                <w:szCs w:val="18"/>
                              </w:rPr>
                              <w:t>硕士研究生</w:t>
                            </w:r>
                          </w:p>
                          <w:p w14:paraId="7998F4D0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课题研究方向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基于Koopman算子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建模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的数据驱动控制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1.7pt;margin-top:1.05pt;height:69.35pt;width:543pt;z-index:251686912;mso-width-relative:page;mso-height-relative:page;" filled="f" stroked="f" coordsize="21600,21600" o:gfxdata="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qdiLVAAAACQEAAA8AAAAAAAAAAQAgAAAAIgAAAGRycy9k&#10;b3ducmV2LnhtbFBLAQIUABQAAAAIAIdO4kAfuIyXzAEAAIEDAAAOAAAAAAAAAAEAIAAAACQ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A99CEA1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40" w:lineRule="atLeast"/>
                        <w:ind w:firstLine="403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>2024.09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至今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北京科技大学(211/双一流)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控制科学与工程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"/>
                          <w:szCs w:val="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0"/>
                          <w:szCs w:val="18"/>
                        </w:rPr>
                        <w:t>硕士研究生</w:t>
                      </w:r>
                    </w:p>
                    <w:p w14:paraId="7998F4D0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40" w:lineRule="atLeas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课题研究方向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基于Koopman算子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建模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的数据驱动控制</w:t>
                      </w:r>
                    </w:p>
                  </w:txbxContent>
                </v:textbox>
              </v:shape>
            </w:pict>
          </mc:Fallback>
        </mc:AlternateContent>
      </w:r>
    </w:p>
    <w:p w14:paraId="640596A2">
      <w:pPr>
        <w:adjustRightInd w:val="0"/>
        <w:snapToGrid w:val="0"/>
      </w:pPr>
    </w:p>
    <w:p w14:paraId="4570ABE1">
      <w:pPr>
        <w:adjustRightInd w:val="0"/>
        <w:snapToGrid w:val="0"/>
      </w:pPr>
    </w:p>
    <w:p w14:paraId="0E7EA73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445770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70.1pt;margin-top:35.1pt;height:0pt;width:485.25pt;z-index:251684864;mso-width-relative:page;mso-height-relative:page;" filled="f" stroked="t" coordsize="21600,21600" o:gfxdata="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70aLkNYAAAAKAQAADwAAAAAAAAABACAAAAAi&#10;AAAAZHJzL2Rvd25yZXYueG1sUEsBAhQAFAAAAAgAh07iQG22qOLTAQAAhwMAAA4AAAAAAAAAAQAg&#10;AAAAJQEAAGRycy9lMm9Eb2MueG1sUEsFBgAAAAAGAAYAWQEAAG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50165</wp:posOffset>
                </wp:positionV>
                <wp:extent cx="146113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B435365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62.6pt;margin-top:3.95pt;height:37.15pt;width:115.05pt;z-index:251683840;mso-width-relative:page;mso-height-relative:page;" filled="f" stroked="f" coordsize="21600,21600" o:gfxdata="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XZeRoNoAAAAIAQAADwAAAAAAAAABACAAAAAiAAAAZHJzL2Rvd25yZXYu&#10;eG1sUEsBAhQAFAAAAAgAh07iQJndGXPAAQAAaQMAAA4AAAAAAAAAAQAgAAAAKQ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B435365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135890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10.7pt;height:25.5pt;width:25.5pt;z-index:251682816;mso-width-relative:page;mso-height-relative:page;" fillcolor="#323E4F" filled="t" stroked="f" coordsize="166,166" o:gfxdata="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JiClujXAAAACAEAAA8AAAAAAAAAAQAgAAAAIgAAAGRycy9kb3ducmV2&#10;LnhtbFBLAQIUABQAAAAIAIdO4kBrtfNyjgcAAFsjAAAOAAAAAAAAAAEAIAAAACY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2BE19F9B">
      <w:pPr>
        <w:adjustRightInd w:val="0"/>
        <w:snapToGrid w:val="0"/>
      </w:pPr>
    </w:p>
    <w:p w14:paraId="09B4C0BF">
      <w:pPr>
        <w:adjustRightInd w:val="0"/>
        <w:snapToGrid w:val="0"/>
      </w:pPr>
    </w:p>
    <w:p w14:paraId="7653252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83820</wp:posOffset>
                </wp:positionV>
                <wp:extent cx="6910705" cy="211772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2117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43CE39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180" w:lineRule="atLeast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2025.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6.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柔性绳驱机器人视觉伺服控制平台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个人作品</w:t>
                            </w:r>
                          </w:p>
                          <w:p w14:paraId="4F4B12E9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180" w:lineRule="atLeast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自主设计并搭建一套四轴绳驱连续体机器人 。提出了一种同步差动控制机制，解决了柔性机构的运动死区问题。利用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PyQt6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开发模块化上位机，集成了H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SV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空间下的亚像素级视觉定位算法与策略模式架构。</w:t>
                            </w:r>
                          </w:p>
                          <w:p w14:paraId="0E2142F3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180" w:lineRule="atLeas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2025.08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面向实验室私有化的RAG检索增强大模型系统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校园项目</w:t>
                            </w:r>
                          </w:p>
                          <w:p w14:paraId="2D1210A3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Autospacing="0" w:line="180" w:lineRule="atLeas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基于组内科研需求，使用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25" o:spt="75" type="#_x0000_t75" style="height:13.95pt;width:39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5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框架完成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10"/>
                                <w:sz w:val="18"/>
                                <w:szCs w:val="16"/>
                              </w:rPr>
                              <w:object>
                                <v:shape id="_x0000_i1026" o:spt="75" type="#_x0000_t75" style="height:16pt;width:33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7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大模型的本地化部署，并通过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10"/>
                                <w:sz w:val="18"/>
                                <w:szCs w:val="16"/>
                              </w:rPr>
                              <w:object>
                                <v:shape id="_x0000_i1027" o:spt="75" type="#_x0000_t75" style="height:16pt;width:67.95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10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7" r:id="rId9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构建交互终端。搭建了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28" o:spt="75" type="#_x0000_t75" style="height:13.95pt;width:29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12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28" r:id="rId11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流水线，利用嵌入模型将非结构化资料转化为向量知识库。设计并实现了内网穿透分发机制，配置了多租户账号管理系统，确保实验室成员能安全访问私有知识库进行代码辅助与学术调研。</w:t>
                            </w:r>
                          </w:p>
                          <w:p w14:paraId="29150513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180" w:lineRule="atLeas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2025.12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基于 QLoRA 的学院政务指令微调大模型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"/>
                                <w:szCs w:val="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校园项目</w:t>
                            </w:r>
                          </w:p>
                          <w:p w14:paraId="28C8DA92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Autospacing="0" w:line="180" w:lineRule="atLeast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针对学院行政咨询任务，基于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29" o:spt="75" type="#_x0000_t75" style="height:13.95pt;width:34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14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29" r:id="rId13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技术，对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30" o:spt="75" type="#_x0000_t75" style="height:13.95pt;width:60.95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1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0" r:id="rId15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进行有监督微调。通过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31" o:spt="75" type="#_x0000_t75" style="height:13.95pt;width:63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1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1" DrawAspect="Content" ObjectID="_1468075731" r:id="rId17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构建指令数据集，并引入混合训练策略解决灾难性遗忘问题，提升了模型在政策解读与政务问答中的语义对齐与准确率。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4.65pt;margin-top:6.6pt;height:166.75pt;width:544.15pt;z-index:251660288;mso-width-relative:page;mso-height-relative:page;" filled="f" stroked="f" coordsize="21600,21600" o:gfxdata="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IPKFbbAAAACgEAAA8AAAAAAAAAAQAgAAAAIgAAAGRycy9kb3ducmV2&#10;LnhtbFBLAQIUABQAAAAIAIdO4kBt5fQzwAEAAHQ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743CE39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180" w:lineRule="atLeast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2025.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6.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柔性绳驱机器人视觉伺服控制平台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个人作品</w:t>
                      </w:r>
                    </w:p>
                    <w:p w14:paraId="4F4B12E9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180" w:lineRule="atLeast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自主设计并搭建一套四轴绳驱连续体机器人 。提出了一种同步差动控制机制，解决了柔性机构的运动死区问题。利用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PyQt6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开发模块化上位机，集成了H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SV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空间下的亚像素级视觉定位算法与策略模式架构。</w:t>
                      </w:r>
                    </w:p>
                    <w:p w14:paraId="0E2142F3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180" w:lineRule="atLeas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2025.08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面向实验室私有化的RAG检索增强大模型系统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校园项目</w:t>
                      </w:r>
                    </w:p>
                    <w:p w14:paraId="2D1210A3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Autospacing="0" w:line="180" w:lineRule="atLeast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基于组内科研需求，使用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25" o:spt="75" type="#_x0000_t75" style="height:13.95pt;width:39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6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32" r:id="rId1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框架完成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10"/>
                          <w:sz w:val="18"/>
                          <w:szCs w:val="16"/>
                        </w:rPr>
                        <w:object>
                          <v:shape id="_x0000_i1026" o:spt="75" type="#_x0000_t75" style="height:16pt;width:33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8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33" r:id="rId2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大模型的本地化部署，并通过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10"/>
                          <w:sz w:val="18"/>
                          <w:szCs w:val="16"/>
                        </w:rPr>
                        <w:object>
                          <v:shape id="_x0000_i1027" o:spt="75" type="#_x0000_t75" style="height:16pt;width:67.9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1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7" DrawAspect="Content" ObjectID="_1468075734" r:id="rId2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构建交互终端。搭建了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28" o:spt="75" type="#_x0000_t75" style="height:13.95pt;width:29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1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8" DrawAspect="Content" ObjectID="_1468075735" r:id="rId2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流水线，利用嵌入模型将非结构化资料转化为向量知识库。设计并实现了内网穿透分发机制，配置了多租户账号管理系统，确保实验室成员能安全访问私有知识库进行代码辅助与学术调研。</w:t>
                      </w:r>
                    </w:p>
                    <w:p w14:paraId="29150513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180" w:lineRule="atLeas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2025.12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基于 QLoRA 的学院政务指令微调大模型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"/>
                          <w:szCs w:val="2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校园项目</w:t>
                      </w:r>
                    </w:p>
                    <w:p w14:paraId="28C8DA92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Autospacing="0" w:line="180" w:lineRule="atLeast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针对学院行政咨询任务，基于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29" o:spt="75" type="#_x0000_t75" style="height:13.95pt;width:34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14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9" DrawAspect="Content" ObjectID="_1468075736" r:id="rId2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技术，对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30" o:spt="75" type="#_x0000_t75" style="height:13.95pt;width:60.9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16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0" DrawAspect="Content" ObjectID="_1468075737" r:id="rId2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进行有监督微调。通过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31" o:spt="75" type="#_x0000_t75" style="height:13.95pt;width:63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18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1" DrawAspect="Content" ObjectID="_1468075738" r:id="rId2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构建指令数据集，并引入混合训练策略解决灾难性遗忘问题，提升了模型在政策解读与政务问答中的语义对齐与准确率。</w:t>
                      </w:r>
                    </w:p>
                  </w:txbxContent>
                </v:textbox>
              </v:rect>
            </w:pict>
          </mc:Fallback>
        </mc:AlternateContent>
      </w:r>
    </w:p>
    <w:p w14:paraId="6EC4DA66">
      <w:pPr>
        <w:adjustRightInd w:val="0"/>
        <w:snapToGrid w:val="0"/>
      </w:pPr>
    </w:p>
    <w:p w14:paraId="10FB72DE">
      <w:pPr>
        <w:adjustRightInd w:val="0"/>
        <w:snapToGrid w:val="0"/>
      </w:pPr>
    </w:p>
    <w:p w14:paraId="19727336">
      <w:pPr>
        <w:adjustRightInd w:val="0"/>
        <w:snapToGrid w:val="0"/>
      </w:pPr>
    </w:p>
    <w:p w14:paraId="56BA99CF">
      <w:pPr>
        <w:adjustRightInd w:val="0"/>
        <w:snapToGrid w:val="0"/>
      </w:pPr>
    </w:p>
    <w:p w14:paraId="4FAB8712">
      <w:pPr>
        <w:adjustRightInd w:val="0"/>
        <w:snapToGrid w:val="0"/>
      </w:pPr>
    </w:p>
    <w:p w14:paraId="02699476">
      <w:pPr>
        <w:adjustRightInd w:val="0"/>
        <w:snapToGrid w:val="0"/>
      </w:pPr>
    </w:p>
    <w:p w14:paraId="27711AF5">
      <w:pPr>
        <w:adjustRightInd w:val="0"/>
        <w:snapToGrid w:val="0"/>
      </w:pPr>
    </w:p>
    <w:p w14:paraId="3923E34D">
      <w:pPr>
        <w:adjustRightInd w:val="0"/>
        <w:snapToGrid w:val="0"/>
      </w:pPr>
    </w:p>
    <w:p w14:paraId="30D3D797">
      <w:pPr>
        <w:adjustRightInd w:val="0"/>
        <w:snapToGrid w:val="0"/>
      </w:pPr>
    </w:p>
    <w:p w14:paraId="4A0294CC">
      <w:pPr>
        <w:adjustRightInd w:val="0"/>
        <w:snapToGrid w:val="0"/>
      </w:pPr>
    </w:p>
    <w:p w14:paraId="601320E3">
      <w:pPr>
        <w:adjustRightInd w:val="0"/>
        <w:snapToGrid w:val="0"/>
      </w:pPr>
    </w:p>
    <w:p w14:paraId="58E188F1">
      <w:pPr>
        <w:adjustRightInd w:val="0"/>
        <w:snapToGrid w:val="0"/>
      </w:pPr>
    </w:p>
    <w:p w14:paraId="5F4F75A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97155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06F838C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比赛经历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62.6pt;margin-top:7.65pt;height:37.15pt;width:89.35pt;z-index:251685888;mso-width-relative:page;mso-height-relative:page;" filled="f" stroked="f" coordsize="21600,21600" o:gfxdata="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HUidh2wAAAAkBAAAPAAAAAAAAAAEAIAAAACIAAABkcnMvZG93bnJl&#10;di54bWxQSwECFAAUAAAACACHTuJAoniQDcEBAABpAwAADgAAAAAAAAABACAAAAAq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106F838C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比赛经历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6610A98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29845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2.35pt;height:25.5pt;width:25.5pt;z-index:251662336;mso-width-relative:page;mso-height-relative:page;" fillcolor="#323E4F" filled="t" stroked="f" coordsize="166,166" o:gfxdata="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EcFogXYAAAACAEAAA8AAAAAAAAAAQAgAAAAIgAAAGRycy9kb3ducmV2&#10;LnhtbFBLAQIUABQAAAAIAIdO4kCkgliljQcAAFsjAAAOAAAAAAAAAAEAIAAAACc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53E01FEA">
      <w:pPr>
        <w:adjustRightInd w:val="0"/>
        <w:snapToGrid w:val="0"/>
      </w:pPr>
    </w:p>
    <w:p w14:paraId="583544C6"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26670</wp:posOffset>
                </wp:positionV>
                <wp:extent cx="6968490" cy="267398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267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E88A4BF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2025.09~2025.10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PRCV2025具身智能视觉感知挑战赛（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国家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级二等奖）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          核心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成员</w:t>
                            </w:r>
                          </w:p>
                          <w:p w14:paraId="0B25346B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针对复杂室内场景下的导航任务，基于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32" o:spt="75" type="#_x0000_t75" style="height:13.95pt;width:34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2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9" r:id="rId2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技术对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33" o:spt="75" type="#_x0000_t75" style="height:13.95pt;width:28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2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40" r:id="rId2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进行指令微调。通过构建多轮对话实现任务逻辑拆解，利用成功率与平均执行步数等指标优化提示工程策略。</w:t>
                            </w:r>
                          </w:p>
                          <w:p w14:paraId="2D589842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2025.06~2025.07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中国研究生电子设计大赛（省级二等奖）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"/>
                                <w:szCs w:val="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比赛负责人</w:t>
                            </w:r>
                          </w:p>
                          <w:p w14:paraId="3AD5D5F9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GD32H7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系列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MCU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开发垃圾分类回收系统。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完成了CNN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图像分类网络在边缘侧的量化部署，并设计了舵机与直流电机的协同控制逻辑。通过硬件加速与状态机调度，实现了“视觉感知-逻辑推理-机械执行”的闭环。</w:t>
                            </w:r>
                          </w:p>
                          <w:p w14:paraId="11B438CA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ind w:left="42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~202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加速进化人形机器人足球比赛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 xml:space="preserve">                  核心成员</w:t>
                            </w:r>
                          </w:p>
                          <w:p w14:paraId="7161DE6D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40" w:lineRule="atLeas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比赛为时7天，通过比赛了解到了宇树G1以及加速进化的人形机器人。通过对队伍中前锋、守门员机器人的行为策略树进行调参，以提高机器人在足球比赛中的进攻和防守以及协调能力，最终在比赛中获得第三名。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45pt;margin-top:2.1pt;height:210.55pt;width:548.7pt;z-index:251659264;mso-width-relative:page;mso-height-relative:page;" filled="f" stroked="f" coordsize="21600,21600" o:gfxdata="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64DzwNcAAAAKAQAADwAAAAAAAAABACAAAAAiAAAAZHJz&#10;L2Rvd25yZXYueG1sUEsBAhQAFAAAAAgAh07iQIcaiOLMAQAAgQ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88A4BF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40" w:lineRule="atLeast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2025.09~2025.10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PRCV2025具身智能视觉感知挑战赛（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>国家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级二等奖）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          核心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成员</w:t>
                      </w:r>
                    </w:p>
                    <w:p w14:paraId="0B25346B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40" w:lineRule="atLeast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针对复杂室内场景下的导航任务，基于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32" o:spt="75" type="#_x0000_t75" style="height:13.95pt;width:34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2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2" DrawAspect="Content" ObjectID="_1468075741" r:id="rId3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技术对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33" o:spt="75" type="#_x0000_t75" style="height:13.95pt;width:28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2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3" DrawAspect="Content" ObjectID="_1468075742" r:id="rId3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进行指令微调。通过构建多轮对话实现任务逻辑拆解，利用成功率与平均执行步数等指标优化提示工程策略。</w:t>
                      </w:r>
                    </w:p>
                    <w:p w14:paraId="2D589842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40" w:lineRule="atLeast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2025.06~2025.07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中国研究生电子设计大赛（省级二等奖）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"/>
                          <w:szCs w:val="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比赛负责人</w:t>
                      </w:r>
                    </w:p>
                    <w:p w14:paraId="3AD5D5F9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40" w:lineRule="atLeast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  <w:lang w:val="en-US" w:eastAsia="zh-CN"/>
                        </w:rPr>
                        <w:t>GD32H7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系列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MCU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开发垃圾分类回收系统。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完成了CNN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图像分类网络在边缘侧的量化部署，并设计了舵机与直流电机的协同控制逻辑。通过硬件加速与状态机调度，实现了“视觉感知-逻辑推理-机械执行”的闭环。</w:t>
                      </w:r>
                    </w:p>
                    <w:p w14:paraId="11B438CA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40" w:lineRule="atLeast"/>
                        <w:ind w:left="420"/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~202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>加速进化人形机器人足球比赛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  <w:lang w:val="en-US" w:eastAsia="zh-CN"/>
                        </w:rPr>
                        <w:t xml:space="preserve">                  核心成员</w:t>
                      </w:r>
                    </w:p>
                    <w:p w14:paraId="7161DE6D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40" w:lineRule="atLeast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  <w:lang w:val="en-US" w:eastAsia="zh-CN"/>
                        </w:rPr>
                        <w:t>比赛为时7天，通过比赛了解到了宇树G1以及加速进化的人形机器人。通过对队伍中前锋、守门员机器人的行为策略树进行调参，以提高机器人在足球比赛中的进攻和防守以及协调能力，最终在比赛中获得第三名。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33020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70.1pt;margin-top:2.6pt;height:0pt;width:485.25pt;z-index:251687936;mso-width-relative:page;mso-height-relative:page;" filled="f" stroked="t" coordsize="21600,21600" o:gfxdata="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wIN6nXAAAACgEAAA8AAAAAAAAAAQAgAAAA&#10;IgAAAGRycy9kb3ducmV2LnhtbFBLAQIUABQAAAAIAIdO4kD9aK+K0wEAAIcDAAAOAAAAAAAAAAEA&#10;IAAAACYBAABkcnMvZTJvRG9jLnhtbFBLBQYAAAAABgAGAFkBAABr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0E9C47EF">
      <w:pPr>
        <w:adjustRightInd w:val="0"/>
        <w:snapToGrid w:val="0"/>
      </w:pPr>
    </w:p>
    <w:p w14:paraId="1C8053CC">
      <w:pPr>
        <w:adjustRightInd w:val="0"/>
        <w:snapToGrid w:val="0"/>
      </w:pPr>
    </w:p>
    <w:p w14:paraId="021B86E4">
      <w:pPr>
        <w:adjustRightInd w:val="0"/>
        <w:snapToGrid w:val="0"/>
      </w:pPr>
    </w:p>
    <w:p w14:paraId="75127AC5">
      <w:pPr>
        <w:adjustRightInd w:val="0"/>
        <w:snapToGrid w:val="0"/>
      </w:pPr>
    </w:p>
    <w:p w14:paraId="60FCBC45">
      <w:pPr>
        <w:adjustRightInd w:val="0"/>
        <w:snapToGrid w:val="0"/>
      </w:pPr>
    </w:p>
    <w:p w14:paraId="5ACF98C7">
      <w:pPr>
        <w:adjustRightInd w:val="0"/>
        <w:snapToGrid w:val="0"/>
      </w:pPr>
    </w:p>
    <w:p w14:paraId="6924F1D7">
      <w:pPr>
        <w:adjustRightInd w:val="0"/>
        <w:snapToGrid w:val="0"/>
      </w:pPr>
    </w:p>
    <w:p w14:paraId="495EC65B">
      <w:pPr>
        <w:adjustRightInd w:val="0"/>
        <w:snapToGrid w:val="0"/>
      </w:pPr>
    </w:p>
    <w:p w14:paraId="53EC778F">
      <w:pPr>
        <w:adjustRightInd w:val="0"/>
        <w:snapToGrid w:val="0"/>
      </w:pPr>
    </w:p>
    <w:p w14:paraId="31B3955F">
      <w:pPr>
        <w:adjustRightInd w:val="0"/>
        <w:snapToGrid w:val="0"/>
      </w:pPr>
    </w:p>
    <w:p w14:paraId="517630FB">
      <w:pPr>
        <w:adjustRightInd w:val="0"/>
        <w:snapToGrid w:val="0"/>
      </w:pPr>
    </w:p>
    <w:p w14:paraId="3E41F45C">
      <w:pPr>
        <w:adjustRightInd w:val="0"/>
        <w:snapToGrid w:val="0"/>
      </w:pPr>
    </w:p>
    <w:p w14:paraId="03484BD6">
      <w:pPr>
        <w:adjustRightInd w:val="0"/>
        <w:snapToGrid w:val="0"/>
      </w:pPr>
    </w:p>
    <w:p w14:paraId="0791FF20">
      <w:pPr>
        <w:adjustRightInd w:val="0"/>
        <w:snapToGrid w:val="0"/>
      </w:pPr>
    </w:p>
    <w:p w14:paraId="06F532D1">
      <w:pPr>
        <w:adjustRightInd w:val="0"/>
        <w:snapToGrid w:val="0"/>
      </w:pPr>
    </w:p>
    <w:p w14:paraId="07AB2B46">
      <w:pPr>
        <w:adjustRightInd w:val="0"/>
        <w:snapToGrid w:val="0"/>
      </w:pPr>
    </w:p>
    <w:p w14:paraId="4CA7DF38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82550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7570F70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26" o:spt="202" type="#_x0000_t202" style="position:absolute;left:0pt;margin-left:62.6pt;margin-top:6.5pt;height:37.15pt;width:86.9pt;z-index:251673600;mso-width-relative:page;mso-height-relative:page;" filled="f" stroked="f" coordsize="21600,21600" o:gfxdata="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nh1cUNgAAAAIAQAADwAAAAAAAAABACAAAAAiAAAAZHJzL2Rvd25yZXYu&#10;eG1sUEsBAhQAFAAAAAgAh07iQERGUcbCAQAAaQMAAA4AAAAAAAAAAQAgAAAAJw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67570F70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5F2B428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15875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1.25pt;height:25.5pt;width:25.5pt;z-index:251672576;mso-width-relative:page;mso-height-relative:page;" fillcolor="#323E4F" filled="t" stroked="f" coordsize="166,166" o:gfxdata="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19A3DB69">
      <w:pPr>
        <w:adjustRightInd w:val="0"/>
        <w:snapToGrid w:val="0"/>
      </w:pPr>
    </w:p>
    <w:p w14:paraId="3E24FE9F"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16510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26" o:spt="32" type="#_x0000_t32" style="position:absolute;left:0pt;flip:y;margin-left:70.1pt;margin-top:1.3pt;height:0pt;width:485.25pt;z-index:251674624;mso-width-relative:page;mso-height-relative:page;" filled="f" stroked="t" coordsize="21600,21600" o:gfxdata="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7rUkfXAAAACgEAAA8AAAAAAAAAAQAgAAAA&#10;IgAAAGRycy9kb3ducmV2LnhtbFBLAQIUABQAAAAIAIdO4kBCnMFF0wEAAIcDAAAOAAAAAAAAAAEA&#10;IAAAACYBAABkcnMvZTJvRG9jLnhtbFBLBQYAAAAABgAGAFkBAABr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20320</wp:posOffset>
                </wp:positionV>
                <wp:extent cx="6644005" cy="57658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576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8838980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00" w:hangingChars="45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编程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Python、C#、C</w:t>
                            </w:r>
                          </w:p>
                          <w:p w14:paraId="78D5A219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软件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IsaacSim、IsaacLab、R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OS2操作系统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、M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atlab/Simulink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、P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ytorch框架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4.15pt;margin-top:1.6pt;height:45.4pt;width:523.15pt;z-index:251667456;mso-width-relative:page;mso-height-relative:page;" filled="f" stroked="f" coordsize="21600,21600" o:gfxdata="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66ZHtYAAAAKAQAADwAAAAAAAAABACAAAAAiAAAAZHJzL2Rvd25yZXYueG1s&#10;UEsBAhQAFAAAAAgAh07iQA81O33BAQAAZg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8838980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00" w:hangingChars="45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0"/>
                          <w:szCs w:val="18"/>
                        </w:rPr>
                        <w:t>编程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0"/>
                          <w:szCs w:val="18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Python、C#、C</w:t>
                      </w:r>
                    </w:p>
                    <w:p w14:paraId="78D5A219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0"/>
                          <w:szCs w:val="18"/>
                        </w:rPr>
                        <w:t>软件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IsaacSim、IsaacLab、R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OS2操作系统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、M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atlab/Simulink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、P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ytorch框架</w:t>
                      </w:r>
                    </w:p>
                  </w:txbxContent>
                </v:textbox>
              </v:shape>
            </w:pict>
          </mc:Fallback>
        </mc:AlternateContent>
      </w:r>
    </w:p>
    <w:p w14:paraId="2C48EB6F"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718185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26" o:spt="32" type="#_x0000_t32" style="position:absolute;left:0pt;flip:y;margin-left:70.1pt;margin-top:56.55pt;height:0pt;width:485.25pt;z-index:251677696;mso-width-relative:page;mso-height-relative:page;" filled="f" stroked="t" coordsize="21600,21600" o:gfxdata="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BixBrXAAAACgEAAA8AAAAAAAAAAQAgAAAA&#10;IgAAAGRycy9kb3ducmV2LnhtbFBLAQIUABQAAAAIAIdO4kAwXJpU0wEAAIcDAAAOAAAAAAAAAAEA&#10;IAAAACYBAABkcnMvZTJvRG9jLnhtbFBLBQYAAAAABgAGAFkBAABr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323215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E713A84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26" o:spt="202" type="#_x0000_t202" style="position:absolute;left:0pt;margin-left:62.6pt;margin-top:25.45pt;height:37.15pt;width:88.2pt;z-index:251676672;mso-width-relative:page;mso-height-relative:page;" filled="f" stroked="f" coordsize="21600,21600" o:gfxdata="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cOQq92wAAAAkBAAAPAAAAAAAAAAEAIAAAACIAAABkcnMvZG93bnJl&#10;di54bWxQSwECFAAUAAAACACHTuJAQyWwbcEBAABpAwAADgAAAAAAAAABACAAAAAq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3E713A84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408940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32.2pt;height:25.5pt;width:25.5pt;z-index:251675648;mso-width-relative:page;mso-height-relative:page;" fillcolor="#323E4F" filled="t" stroked="f" coordsize="166,166" o:gfxdata="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CtCJCrWAAAABwEAAA8AAAAAAAAAAQAgAAAAIgAAAGRycy9kb3ducmV2&#10;LnhtbFBLAQIUABQAAAAIAIdO4kDnRb5AjwcAAFsjAAAOAAAAAAAAAAEAIAAAACU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737870</wp:posOffset>
                </wp:positionV>
                <wp:extent cx="6673850" cy="90297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3AC4DF4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北京科技大学控制专业硕士在读，具备扎实的控制理论基础，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拥有极强的技术迁移与快速学习能力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，熟悉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position w:val="-6"/>
                                <w:sz w:val="18"/>
                                <w:szCs w:val="16"/>
                              </w:rPr>
                              <w:object>
                                <v:shape id="_x0000_i1035" o:spt="75" type="#_x0000_t75" style="height:13.95pt;width:48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3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43" r:id="rId3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等机器人仿真软件以及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  <w:lang w:val="en-US" w:eastAsia="zh-CN"/>
                              </w:rPr>
                              <w:t>ROS2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操纵系统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，及大模型微调技术。具备科研攻坚精神与抗压能力，能够适应高强度的算法迭代与实验复现工作。目前寻求具身智能/机器人控制相关实习岗位，专注于核心技术积累与实际场景应用，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对薪资无特殊要求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18"/>
                                <w:szCs w:val="16"/>
                              </w:rPr>
                              <w:t>，旨在通过解决复杂的工程挑战实现自我价值的快速闭环。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6.25pt;margin-top:58.1pt;height:71.1pt;width:525.5pt;z-index:251669504;mso-width-relative:page;mso-height-relative:page;" filled="f" stroked="f" coordsize="21600,21600" o:gfxdata="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xJvQzXAAAACgEAAA8AAAAAAAAAAQAgAAAAIgAAAGRycy9k&#10;b3ducmV2LnhtbFBLAQIUABQAAAAIAIdO4kD5EjFRygEAAIE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AC4DF4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北京科技大学控制专业硕士在读，具备扎实的控制理论基础，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18"/>
                          <w:szCs w:val="16"/>
                        </w:rPr>
                        <w:t>拥有极强的技术迁移与快速学习能力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，熟悉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position w:val="-6"/>
                          <w:sz w:val="18"/>
                          <w:szCs w:val="16"/>
                        </w:rPr>
                        <w:object>
                          <v:shape id="_x0000_i1035" o:spt="75" type="#_x0000_t75" style="height:13.95pt;width:48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3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5" DrawAspect="Content" ObjectID="_1468075744" r:id="rId3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等机器人仿真软件以及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  <w:lang w:val="en-US" w:eastAsia="zh-CN"/>
                        </w:rPr>
                        <w:t>ROS2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操纵系统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，及大模型微调技术。具备科研攻坚精神与抗压能力，能够适应高强度的算法迭代与实验复现工作。目前寻求具身智能/机器人控制相关实习岗位，专注于核心技术积累与实际场景应用，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18"/>
                          <w:szCs w:val="16"/>
                        </w:rPr>
                        <w:t>对薪资无特殊要求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18"/>
                          <w:szCs w:val="16"/>
                        </w:rPr>
                        <w:t>，旨在通过解决复杂的工程挑战实现自我价值的快速闭环。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F2F4B"/>
    <w:multiLevelType w:val="multilevel"/>
    <w:tmpl w:val="0B3F2F4B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1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162"/>
    <w:rsid w:val="00155B8D"/>
    <w:rsid w:val="0016096B"/>
    <w:rsid w:val="00170991"/>
    <w:rsid w:val="00177E56"/>
    <w:rsid w:val="001A517E"/>
    <w:rsid w:val="001B0EC5"/>
    <w:rsid w:val="001F4242"/>
    <w:rsid w:val="002072B7"/>
    <w:rsid w:val="00217FCF"/>
    <w:rsid w:val="00237AEE"/>
    <w:rsid w:val="00250C36"/>
    <w:rsid w:val="00266660"/>
    <w:rsid w:val="002D24B4"/>
    <w:rsid w:val="002D410A"/>
    <w:rsid w:val="00304FF1"/>
    <w:rsid w:val="003335E2"/>
    <w:rsid w:val="003357D4"/>
    <w:rsid w:val="0038659E"/>
    <w:rsid w:val="0039501B"/>
    <w:rsid w:val="003A696B"/>
    <w:rsid w:val="003D1C83"/>
    <w:rsid w:val="003D3A15"/>
    <w:rsid w:val="003D4743"/>
    <w:rsid w:val="003E6EC5"/>
    <w:rsid w:val="004257A5"/>
    <w:rsid w:val="00445A19"/>
    <w:rsid w:val="004754E8"/>
    <w:rsid w:val="00485A56"/>
    <w:rsid w:val="00487B53"/>
    <w:rsid w:val="004941E0"/>
    <w:rsid w:val="004D198E"/>
    <w:rsid w:val="004D4124"/>
    <w:rsid w:val="004D4444"/>
    <w:rsid w:val="004F79C1"/>
    <w:rsid w:val="00502581"/>
    <w:rsid w:val="00505DB5"/>
    <w:rsid w:val="00514257"/>
    <w:rsid w:val="00545F6A"/>
    <w:rsid w:val="00582268"/>
    <w:rsid w:val="005964A2"/>
    <w:rsid w:val="006119E9"/>
    <w:rsid w:val="006245D4"/>
    <w:rsid w:val="00660325"/>
    <w:rsid w:val="006621E6"/>
    <w:rsid w:val="00676C2A"/>
    <w:rsid w:val="006B7412"/>
    <w:rsid w:val="006C01AB"/>
    <w:rsid w:val="006E7268"/>
    <w:rsid w:val="007105B7"/>
    <w:rsid w:val="00720371"/>
    <w:rsid w:val="00722D16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9D3E3F"/>
    <w:rsid w:val="009F4139"/>
    <w:rsid w:val="00A14121"/>
    <w:rsid w:val="00A541D6"/>
    <w:rsid w:val="00A90571"/>
    <w:rsid w:val="00AE38F8"/>
    <w:rsid w:val="00AF63DB"/>
    <w:rsid w:val="00B10F39"/>
    <w:rsid w:val="00B17F23"/>
    <w:rsid w:val="00B4430F"/>
    <w:rsid w:val="00BA7FA1"/>
    <w:rsid w:val="00BD107F"/>
    <w:rsid w:val="00C25FE7"/>
    <w:rsid w:val="00C95EDA"/>
    <w:rsid w:val="00CC16EB"/>
    <w:rsid w:val="00CD0BB8"/>
    <w:rsid w:val="00CD3FCE"/>
    <w:rsid w:val="00CE04DF"/>
    <w:rsid w:val="00CE4AA6"/>
    <w:rsid w:val="00CF098B"/>
    <w:rsid w:val="00D00C4F"/>
    <w:rsid w:val="00D12FC3"/>
    <w:rsid w:val="00D35D56"/>
    <w:rsid w:val="00D813FB"/>
    <w:rsid w:val="00D93148"/>
    <w:rsid w:val="00DD0985"/>
    <w:rsid w:val="00DD0AE8"/>
    <w:rsid w:val="00DD4B0F"/>
    <w:rsid w:val="00E20A63"/>
    <w:rsid w:val="00E710E5"/>
    <w:rsid w:val="00E76D5B"/>
    <w:rsid w:val="00E918FC"/>
    <w:rsid w:val="00E9215A"/>
    <w:rsid w:val="00EA0B88"/>
    <w:rsid w:val="00EA0D78"/>
    <w:rsid w:val="00ED5A77"/>
    <w:rsid w:val="00EE108E"/>
    <w:rsid w:val="00EF4AE9"/>
    <w:rsid w:val="00F222C3"/>
    <w:rsid w:val="00F44D8E"/>
    <w:rsid w:val="00F464B2"/>
    <w:rsid w:val="00F646AB"/>
    <w:rsid w:val="00F65A30"/>
    <w:rsid w:val="00FE365F"/>
    <w:rsid w:val="00FE6DCC"/>
    <w:rsid w:val="03FB03BA"/>
    <w:rsid w:val="07B93D80"/>
    <w:rsid w:val="16490CAF"/>
    <w:rsid w:val="18BA2340"/>
    <w:rsid w:val="1ABF7F3C"/>
    <w:rsid w:val="1C6D7577"/>
    <w:rsid w:val="1CD23195"/>
    <w:rsid w:val="1D49789D"/>
    <w:rsid w:val="1E123271"/>
    <w:rsid w:val="29427AD9"/>
    <w:rsid w:val="2B804BE8"/>
    <w:rsid w:val="2C256D28"/>
    <w:rsid w:val="2CB207DD"/>
    <w:rsid w:val="2E1D693D"/>
    <w:rsid w:val="30157EDB"/>
    <w:rsid w:val="33A647C9"/>
    <w:rsid w:val="33DD7F20"/>
    <w:rsid w:val="36EC217C"/>
    <w:rsid w:val="36EC3AE9"/>
    <w:rsid w:val="3AA708C3"/>
    <w:rsid w:val="3F6E2D9A"/>
    <w:rsid w:val="421F4DB2"/>
    <w:rsid w:val="42710B79"/>
    <w:rsid w:val="47EF74AA"/>
    <w:rsid w:val="48425ABB"/>
    <w:rsid w:val="50053B2F"/>
    <w:rsid w:val="578E03E2"/>
    <w:rsid w:val="58447867"/>
    <w:rsid w:val="5978263A"/>
    <w:rsid w:val="5D2317A3"/>
    <w:rsid w:val="62373576"/>
    <w:rsid w:val="63A06526"/>
    <w:rsid w:val="64C43A79"/>
    <w:rsid w:val="65526FC4"/>
    <w:rsid w:val="65FF5165"/>
    <w:rsid w:val="6BD05FDD"/>
    <w:rsid w:val="705E0440"/>
    <w:rsid w:val="70D75B8B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oleObject" Target="embeddings/oleObject20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9.bin"/><Relationship Id="rId31" Type="http://schemas.openxmlformats.org/officeDocument/2006/relationships/oleObject" Target="embeddings/oleObject18.bin"/><Relationship Id="rId30" Type="http://schemas.openxmlformats.org/officeDocument/2006/relationships/oleObject" Target="embeddings/oleObject17.bin"/><Relationship Id="rId3" Type="http://schemas.openxmlformats.org/officeDocument/2006/relationships/theme" Target="theme/theme1.xml"/><Relationship Id="rId29" Type="http://schemas.openxmlformats.org/officeDocument/2006/relationships/image" Target="media/image10.wmf"/><Relationship Id="rId28" Type="http://schemas.openxmlformats.org/officeDocument/2006/relationships/oleObject" Target="embeddings/oleObject16.bin"/><Relationship Id="rId27" Type="http://schemas.openxmlformats.org/officeDocument/2006/relationships/image" Target="media/image9.wmf"/><Relationship Id="rId26" Type="http://schemas.openxmlformats.org/officeDocument/2006/relationships/oleObject" Target="embeddings/oleObject15.bin"/><Relationship Id="rId25" Type="http://schemas.openxmlformats.org/officeDocument/2006/relationships/oleObject" Target="embeddings/oleObject14.bin"/><Relationship Id="rId24" Type="http://schemas.openxmlformats.org/officeDocument/2006/relationships/oleObject" Target="embeddings/oleObject13.bin"/><Relationship Id="rId23" Type="http://schemas.openxmlformats.org/officeDocument/2006/relationships/oleObject" Target="embeddings/oleObject12.bin"/><Relationship Id="rId22" Type="http://schemas.openxmlformats.org/officeDocument/2006/relationships/oleObject" Target="embeddings/oleObject11.bin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简历-个人简历最新简历求职简历创意简历374.doc</Template>
  <Manager>www.jianlimoban-ziyuan.com</Manager>
  <Company>简历模板资源网</Company>
  <Pages>1</Pages>
  <Words>0</Words>
  <Characters>0</Characters>
  <Lines>1</Lines>
  <Paragraphs>1</Paragraphs>
  <TotalTime>5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悲神寂圣</cp:lastModifiedBy>
  <dcterms:modified xsi:type="dcterms:W3CDTF">2026-03-06T10:39:51Z</dcterms:modified>
  <dc:subject>免费简历网站</dc:subject>
  <dc:title>www.jianlimoban-ziyuan.com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EA614D360DEC45E3821732C346794E75_13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eyJoZGlkIjoiYjE4YzBhOTE3YjMwYTU3MWNjNjE0ODU4NTAzNjVjOWIiLCJ1c2VySWQiOiI0NzY3MDQ2NzEifQ==</vt:lpwstr>
  </property>
  <property fmtid="{D5CDD505-2E9C-101B-9397-08002B2CF9AE}" pid="5" name="MTWinEqns">
    <vt:bool>true</vt:bool>
  </property>
</Properties>
</file>